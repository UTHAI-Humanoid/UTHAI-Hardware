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10150343"/>
        <w:docPartObj>
          <w:docPartGallery w:val="Cover Pages"/>
          <w:docPartUnique/>
        </w:docPartObj>
      </w:sdtPr>
      <w:sdtEndPr/>
      <w:sdtContent>
        <w:p w:rsidR="002D0131" w:rsidRDefault="00704BD9">
          <w:r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64A9EBA" wp14:editId="57B8313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1199060</wp:posOffset>
                    </wp:positionV>
                    <wp:extent cx="5522595" cy="3615690"/>
                    <wp:effectExtent l="0" t="0" r="1905" b="381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595" cy="3615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 w:rsidP="00BD5D81">
                                <w:pPr>
                                  <w:pStyle w:val="Logo"/>
                                  <w:spacing w:after="480"/>
                                </w:pPr>
                                <w:r>
                                  <w:rPr>
                                    <w:noProof/>
                                    <w:lang w:eastAsia="en-US" w:bidi="th-TH"/>
                                  </w:rPr>
                                  <w:drawing>
                                    <wp:inline distT="0" distB="0" distL="0" distR="0" wp14:anchorId="47E1C70B" wp14:editId="3B9DD853">
                                      <wp:extent cx="1779282" cy="1779282"/>
                                      <wp:effectExtent l="0" t="0" r="3810" b="3810"/>
                                      <wp:docPr id="9" name="Picture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logo_placeholder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79282" cy="17792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B908B8" w:rsidRPr="00E455EE" w:rsidRDefault="00B908B8" w:rsidP="00E455EE">
                                <w:pPr>
                                  <w:pStyle w:val="Title"/>
                                  <w:rPr>
                                    <w:sz w:val="52"/>
                                    <w:szCs w:val="44"/>
                                  </w:rPr>
                                </w:pPr>
                                <w:r w:rsidRPr="00E455EE">
                                  <w:rPr>
                                    <w:sz w:val="52"/>
                                    <w:szCs w:val="44"/>
                                  </w:rPr>
                                  <w:t>UTHAI-Humanoid</w:t>
                                </w:r>
                              </w:p>
                              <w:p w:rsidR="00B908B8" w:rsidRPr="00E455EE" w:rsidRDefault="008A4FD7" w:rsidP="00E455EE">
                                <w:pPr>
                                  <w:pStyle w:val="Title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Dynamics Properties</w:t>
                                </w:r>
                              </w:p>
                              <w:p w:rsidR="00B908B8" w:rsidRDefault="00B908B8">
                                <w:pPr>
                                  <w:pStyle w:val="Sub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4A9E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26" type="#_x0000_t202" alt="Title and subtitle" style="position:absolute;left:0;text-align:left;margin-left:383.65pt;margin-top:94.4pt;width:434.85pt;height:28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" filled="f" stroked="f" strokeweight=".5pt">
                    <v:textbox inset="0,0,0,0">
                      <w:txbxContent>
                        <w:p w:rsidR="00B908B8" w:rsidRDefault="00B908B8" w:rsidP="00BD5D81">
                          <w:pPr>
                            <w:pStyle w:val="Logo"/>
                            <w:spacing w:after="480"/>
                          </w:pPr>
                          <w:r>
                            <w:rPr>
                              <w:noProof/>
                              <w:lang w:eastAsia="en-US" w:bidi="th-TH"/>
                            </w:rPr>
                            <w:drawing>
                              <wp:inline distT="0" distB="0" distL="0" distR="0" wp14:anchorId="47E1C70B" wp14:editId="3B9DD853">
                                <wp:extent cx="1779282" cy="1779282"/>
                                <wp:effectExtent l="0" t="0" r="3810" b="3810"/>
                                <wp:docPr id="9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logo_placeholder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79282" cy="177928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B908B8" w:rsidRPr="00E455EE" w:rsidRDefault="00B908B8" w:rsidP="00E455EE">
                          <w:pPr>
                            <w:pStyle w:val="Title"/>
                            <w:rPr>
                              <w:sz w:val="52"/>
                              <w:szCs w:val="44"/>
                            </w:rPr>
                          </w:pPr>
                          <w:r w:rsidRPr="00E455EE">
                            <w:rPr>
                              <w:sz w:val="52"/>
                              <w:szCs w:val="44"/>
                            </w:rPr>
                            <w:t>UTHAI-Humanoid</w:t>
                          </w:r>
                        </w:p>
                        <w:p w:rsidR="00B908B8" w:rsidRPr="00E455EE" w:rsidRDefault="008A4FD7" w:rsidP="00E455EE">
                          <w:pPr>
                            <w:pStyle w:val="Title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Dynamics Properties</w:t>
                          </w:r>
                        </w:p>
                        <w:p w:rsidR="00B908B8" w:rsidRDefault="00B908B8">
                          <w:pPr>
                            <w:pStyle w:val="Subtitle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 wp14:anchorId="5045F209" wp14:editId="26632D4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1280160</wp:posOffset>
                    </wp:positionV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>
                                <w:pPr>
                                  <w:pStyle w:val="Subtitle"/>
                                </w:pPr>
                                <w:r>
                                  <w:t>Version [0.0.1]</w:t>
                                </w:r>
                              </w:p>
                              <w:p w:rsidR="00B908B8" w:rsidRPr="00E455EE" w:rsidRDefault="008A4FD7" w:rsidP="00E455EE">
                                <w:pPr>
                                  <w:jc w:val="right"/>
                                </w:pPr>
                                <w:r>
                                  <w:t>Modified: 2018/3/6</w:t>
                                </w:r>
                              </w:p>
                              <w:p w:rsidR="00B908B8" w:rsidRDefault="00B908B8">
                                <w:pPr>
                                  <w:pStyle w:val="Sub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045F209" id="Text Box 33" o:spid="_x0000_s1027" type="#_x0000_t202" alt="Version number and date" style="position:absolute;left:0;text-align:left;margin-left:237.05pt;margin-top:100.8pt;width:288.25pt;height:287.5pt;z-index:251661312;visibility:visible;mso-wrap-style:square;mso-width-percent:471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" filled="f" stroked="f" strokeweight=".5pt">
                    <v:textbox style="mso-fit-shape-to-text:t" inset="0,0,0,0">
                      <w:txbxContent>
                        <w:p w:rsidR="00B908B8" w:rsidRDefault="00B908B8">
                          <w:pPr>
                            <w:pStyle w:val="Subtitle"/>
                          </w:pPr>
                          <w:r>
                            <w:t>Version [0.0.1]</w:t>
                          </w:r>
                        </w:p>
                        <w:p w:rsidR="00B908B8" w:rsidRPr="00E455EE" w:rsidRDefault="008A4FD7" w:rsidP="00E455EE">
                          <w:pPr>
                            <w:jc w:val="right"/>
                          </w:pPr>
                          <w:r>
                            <w:t>Modified: 2018/3/6</w:t>
                          </w:r>
                        </w:p>
                        <w:p w:rsidR="00B908B8" w:rsidRDefault="00B908B8">
                          <w:pPr>
                            <w:pStyle w:val="Subtitle"/>
                          </w:pP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noProof/>
              <w:color w:val="FF6C00" w:themeColor="accent2"/>
              <w:kern w:val="22"/>
              <w:sz w:val="52"/>
              <w:szCs w:val="52"/>
              <w:lang w:eastAsia="en-US" w:bidi="th-TH"/>
              <w14:ligatures w14:val="standard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1" allowOverlap="1" wp14:anchorId="45CD70E9" wp14:editId="75716C3D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6211570</wp:posOffset>
                    </wp:positionV>
                    <wp:extent cx="5753100" cy="1207135"/>
                    <wp:effectExtent l="0" t="0" r="5715" b="12065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07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08B8" w:rsidRDefault="00B908B8" w:rsidP="008A4FD7">
                                <w:pPr>
                                  <w:pStyle w:val="Contactinfo"/>
                                </w:pPr>
                                <w:r>
                                  <w:t xml:space="preserve">Principle authors: 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  <w:r>
                                  <w:t>Liews</w:t>
                                </w: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  <w:p w:rsidR="00B908B8" w:rsidRDefault="00B908B8">
                                <w:pPr>
                                  <w:pStyle w:val="Contactinf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CD70E9" id="Text Box 35" o:spid="_x0000_s1028" type="#_x0000_t202" alt="Presenter, company name and address" style="position:absolute;left:0;text-align:left;margin-left:401.8pt;margin-top:489.1pt;width:453pt;height:95.05pt;z-index:251660288;visibility:visible;mso-wrap-style:square;mso-width-percent:471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7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" filled="f" stroked="f" strokeweight=".5pt">
                    <v:textbox inset="0,0,0,0">
                      <w:txbxContent>
                        <w:p w:rsidR="00B908B8" w:rsidRDefault="00B908B8" w:rsidP="008A4FD7">
                          <w:pPr>
                            <w:pStyle w:val="Contactinfo"/>
                          </w:pPr>
                          <w:r>
                            <w:t xml:space="preserve">Principle authors: 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  <w:r>
                            <w:t>Liews</w:t>
                          </w: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  <w:p w:rsidR="00B908B8" w:rsidRDefault="00B908B8">
                          <w:pPr>
                            <w:pStyle w:val="Contactinfo"/>
                          </w:pP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="00B908B8">
            <w:rPr>
              <w:rFonts w:asciiTheme="majorHAnsi" w:eastAsiaTheme="majorEastAsia" w:hAnsiTheme="majorHAnsi" w:cstheme="majorBidi"/>
              <w:caps/>
              <w:color w:val="FF6C00" w:themeColor="accent2"/>
              <w:kern w:val="22"/>
              <w:sz w:val="52"/>
              <w:szCs w:val="52"/>
              <w14:ligatures w14:val="standard"/>
            </w:rPr>
            <w:br w:type="page"/>
          </w:r>
          <w:bookmarkStart w:id="0" w:name="_GoBack"/>
          <w:bookmarkEnd w:id="0"/>
          <w:r w:rsidR="00B908B8" w:rsidRPr="00704BD9">
            <w:rPr>
              <w:noProof/>
              <w:color w:val="FFC000"/>
              <w:lang w:eastAsia="en-US" w:bidi="th-TH"/>
            </w:rPr>
            <mc:AlternateContent>
              <mc:Choice Requires="wpg">
                <w:drawing>
                  <wp:anchor distT="0" distB="0" distL="114300" distR="114300" simplePos="0" relativeHeight="251662336" behindDoc="0" locked="1" layoutInCell="1" allowOverlap="1" wp14:anchorId="1B5258F2" wp14:editId="412B0E4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452120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descr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C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8BDE73" id="Group 38" o:spid="_x0000_s1026" alt="Decorative sidebar" style="position:absolute;margin-left:0;margin-top:0;width:18pt;height:10in;z-index:25166233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">
                    <v:rect id="Rectangle 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" fillcolor="#ff6c00" stroked="f" strokeweight="1pt"/>
                    <v:rect id="Rectangle 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" fillcolor="#00b0f0 [3204]" stroked="f" strokeweight="1pt">
                      <v:path arrowok="t"/>
                      <o:lock v:ext="edit" aspectratio="t"/>
                    </v:rect>
                    <w10:wrap anchorx="page" anchory="page"/>
                    <w10:anchorlock/>
                  </v:group>
                </w:pict>
              </mc:Fallback>
            </mc:AlternateContent>
          </w:r>
        </w:p>
      </w:sdtContent>
    </w:sdt>
    <w:p w:rsidR="002D0131" w:rsidRPr="00A00804" w:rsidRDefault="00E455EE" w:rsidP="003D0359">
      <w:pPr>
        <w:pStyle w:val="Heading1"/>
      </w:pPr>
      <w:r w:rsidRPr="00A00804">
        <w:lastRenderedPageBreak/>
        <w:t>Parts list 1 - Frame</w:t>
      </w:r>
    </w:p>
    <w:p w:rsidR="00A00804" w:rsidRDefault="00A00804" w:rsidP="00BD5D81">
      <w:pPr>
        <w:ind w:left="0"/>
        <w:sectPr w:rsidR="00A00804" w:rsidSect="00A00804">
          <w:footerReference w:type="default" r:id="rId10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E455EE" w:rsidRDefault="00E455EE" w:rsidP="00A00804">
      <w:pPr>
        <w:jc w:val="center"/>
      </w:pPr>
      <w:r>
        <w:rPr>
          <w:noProof/>
          <w:lang w:eastAsia="en-US" w:bidi="th-TH"/>
        </w:rPr>
        <w:lastRenderedPageBreak/>
        <w:drawing>
          <wp:inline distT="0" distB="0" distL="0" distR="0" wp14:anchorId="2BCEEBB8" wp14:editId="3C35C158">
            <wp:extent cx="3416061" cy="4940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7266" cy="497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E" w:rsidRPr="00E455EE" w:rsidRDefault="00E455EE" w:rsidP="00E455EE">
      <w:pPr>
        <w:ind w:left="0"/>
      </w:pPr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Value of sale table"/>
      </w:tblPr>
      <w:tblGrid>
        <w:gridCol w:w="1351"/>
        <w:gridCol w:w="2250"/>
        <w:gridCol w:w="1889"/>
        <w:gridCol w:w="630"/>
      </w:tblGrid>
      <w:tr w:rsidR="00B76D3E" w:rsidTr="00B76D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104" w:type="pct"/>
            <w:tcBorders>
              <w:top w:val="nil"/>
              <w:left w:val="nil"/>
            </w:tcBorders>
            <w:vAlign w:val="bottom"/>
          </w:tcPr>
          <w:p w:rsidR="00E455EE" w:rsidRDefault="00E455E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1838" w:type="pct"/>
            <w:tcBorders>
              <w:top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Description</w:t>
            </w:r>
          </w:p>
        </w:tc>
        <w:tc>
          <w:tcPr>
            <w:tcW w:w="1543" w:type="pct"/>
            <w:tcBorders>
              <w:top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Part Name</w:t>
            </w:r>
          </w:p>
        </w:tc>
        <w:tc>
          <w:tcPr>
            <w:tcW w:w="515" w:type="pct"/>
            <w:tcBorders>
              <w:top w:val="nil"/>
              <w:right w:val="nil"/>
            </w:tcBorders>
            <w:vAlign w:val="bottom"/>
          </w:tcPr>
          <w:p w:rsidR="00E455EE" w:rsidRDefault="00E455EE" w:rsidP="00B908B8">
            <w:pPr>
              <w:pStyle w:val="Rightalign"/>
            </w:pPr>
            <w:r>
              <w:t>Qty.</w:t>
            </w:r>
          </w:p>
        </w:tc>
      </w:tr>
      <w:tr w:rsidR="00B76D3E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E455EE" w:rsidRDefault="00E455EE" w:rsidP="00E455EE">
            <w:pPr>
              <w:spacing w:line="276" w:lineRule="auto"/>
            </w:pPr>
            <w:r>
              <w:t>1</w:t>
            </w:r>
          </w:p>
        </w:tc>
        <w:tc>
          <w:tcPr>
            <w:tcW w:w="1838" w:type="pct"/>
          </w:tcPr>
          <w:p w:rsidR="00E455EE" w:rsidRDefault="00E455EE" w:rsidP="00B908B8">
            <w:pPr>
              <w:pStyle w:val="Rightalign"/>
            </w:pPr>
            <w:r>
              <w:t>Batter Bracket</w:t>
            </w:r>
          </w:p>
        </w:tc>
        <w:tc>
          <w:tcPr>
            <w:tcW w:w="1543" w:type="pct"/>
          </w:tcPr>
          <w:p w:rsidR="00E455EE" w:rsidRDefault="00E455EE" w:rsidP="00B908B8">
            <w:pPr>
              <w:pStyle w:val="Rightalign"/>
            </w:pPr>
            <w:r>
              <w:t>UH_00192</w:t>
            </w:r>
          </w:p>
        </w:tc>
        <w:tc>
          <w:tcPr>
            <w:tcW w:w="515" w:type="pct"/>
            <w:tcBorders>
              <w:right w:val="nil"/>
            </w:tcBorders>
          </w:tcPr>
          <w:p w:rsidR="00E455EE" w:rsidRDefault="00E455EE" w:rsidP="00B908B8">
            <w:pPr>
              <w:pStyle w:val="Rightalign"/>
            </w:pPr>
            <w:r>
              <w:t>1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76D3E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2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Thigh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UH_R_TH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1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Batter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UH_00192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1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2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Thigh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UH_R_TH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3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Knee Bracket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UH_R_KN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  <w:tr w:rsidR="00BD5D81" w:rsidTr="00B76D3E">
        <w:trPr>
          <w:trHeight w:val="360"/>
        </w:trPr>
        <w:tc>
          <w:tcPr>
            <w:tcW w:w="1104" w:type="pct"/>
            <w:tcBorders>
              <w:left w:val="nil"/>
            </w:tcBorders>
          </w:tcPr>
          <w:p w:rsidR="00BD5D81" w:rsidRDefault="00BD5D81" w:rsidP="00BD5D81">
            <w:r>
              <w:t>18</w:t>
            </w:r>
          </w:p>
        </w:tc>
        <w:tc>
          <w:tcPr>
            <w:tcW w:w="1838" w:type="pct"/>
          </w:tcPr>
          <w:p w:rsidR="00BD5D81" w:rsidRDefault="00BD5D81" w:rsidP="00BD5D81">
            <w:pPr>
              <w:pStyle w:val="Rightalign"/>
            </w:pPr>
            <w:r>
              <w:t>Foot</w:t>
            </w:r>
          </w:p>
        </w:tc>
        <w:tc>
          <w:tcPr>
            <w:tcW w:w="1543" w:type="pct"/>
          </w:tcPr>
          <w:p w:rsidR="00BD5D81" w:rsidRDefault="00BD5D81" w:rsidP="00BD5D81">
            <w:pPr>
              <w:pStyle w:val="Rightalign"/>
            </w:pPr>
            <w:r>
              <w:t>UH_R_F</w:t>
            </w:r>
          </w:p>
        </w:tc>
        <w:tc>
          <w:tcPr>
            <w:tcW w:w="515" w:type="pct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2</w:t>
            </w:r>
          </w:p>
        </w:tc>
      </w:tr>
    </w:tbl>
    <w:p w:rsidR="00A00804" w:rsidRDefault="00A00804" w:rsidP="003D0359">
      <w:pPr>
        <w:pStyle w:val="Heading1"/>
        <w:sectPr w:rsidR="00A00804" w:rsidSect="00A00804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D5D81" w:rsidRDefault="00BD5D81">
      <w:pPr>
        <w:spacing w:before="0" w:after="200"/>
        <w:ind w:left="0" w:right="0"/>
        <w:rPr>
          <w:rFonts w:asciiTheme="majorHAnsi" w:eastAsiaTheme="majorEastAsia" w:hAnsiTheme="majorHAnsi" w:cstheme="majorBidi"/>
          <w:caps/>
          <w:color w:val="00B0F0" w:themeColor="accent1"/>
          <w:kern w:val="22"/>
          <w:sz w:val="36"/>
          <w:szCs w:val="36"/>
          <w14:ligatures w14:val="standard"/>
        </w:rPr>
      </w:pPr>
      <w:r>
        <w:rPr>
          <w:sz w:val="36"/>
          <w:szCs w:val="36"/>
        </w:rPr>
        <w:lastRenderedPageBreak/>
        <w:br w:type="page"/>
      </w:r>
    </w:p>
    <w:p w:rsidR="00A00804" w:rsidRDefault="00A00804" w:rsidP="003D0359">
      <w:pPr>
        <w:pStyle w:val="Heading1"/>
      </w:pPr>
      <w:r w:rsidRPr="00A00804">
        <w:lastRenderedPageBreak/>
        <w:t>Par</w:t>
      </w:r>
      <w:r>
        <w:t>ts list 2 – Actuators</w:t>
      </w:r>
    </w:p>
    <w:p w:rsidR="00BD5D81" w:rsidRDefault="00BD5D81" w:rsidP="00A00804">
      <w:pPr>
        <w:jc w:val="center"/>
        <w:sectPr w:rsidR="00BD5D81" w:rsidSect="00A00804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A00804" w:rsidRDefault="00A00804" w:rsidP="00A00804">
      <w:pPr>
        <w:jc w:val="center"/>
      </w:pPr>
      <w:r>
        <w:rPr>
          <w:noProof/>
          <w:lang w:eastAsia="en-US" w:bidi="th-TH"/>
        </w:rPr>
        <w:lastRenderedPageBreak/>
        <w:drawing>
          <wp:inline distT="0" distB="0" distL="0" distR="0" wp14:anchorId="75471C17" wp14:editId="440D975D">
            <wp:extent cx="3948526" cy="5262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097" cy="52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81" w:rsidRPr="00A00804" w:rsidRDefault="00BD5D81" w:rsidP="00A00804">
      <w:pPr>
        <w:jc w:val="center"/>
      </w:pPr>
    </w:p>
    <w:tbl>
      <w:tblPr>
        <w:tblStyle w:val="GridTable1Light-Accent2"/>
        <w:tblW w:w="5588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720"/>
        <w:gridCol w:w="1980"/>
        <w:gridCol w:w="2160"/>
        <w:gridCol w:w="1980"/>
      </w:tblGrid>
      <w:tr w:rsidR="00BD5D81" w:rsidTr="00BD5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720" w:type="dxa"/>
            <w:tcBorders>
              <w:top w:val="nil"/>
              <w:left w:val="nil"/>
            </w:tcBorders>
            <w:vAlign w:val="bottom"/>
          </w:tcPr>
          <w:p w:rsidR="00BD5D81" w:rsidRDefault="00BD5D81" w:rsidP="00BD5D81">
            <w:pPr>
              <w:spacing w:line="276" w:lineRule="auto"/>
            </w:pPr>
            <w:r>
              <w:t>ID</w:t>
            </w:r>
          </w:p>
        </w:tc>
        <w:tc>
          <w:tcPr>
            <w:tcW w:w="1980" w:type="dxa"/>
            <w:tcBorders>
              <w:top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Name</w:t>
            </w:r>
          </w:p>
        </w:tc>
        <w:tc>
          <w:tcPr>
            <w:tcW w:w="2160" w:type="dxa"/>
            <w:tcBorders>
              <w:top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Actuator Type</w:t>
            </w:r>
          </w:p>
        </w:tc>
        <w:tc>
          <w:tcPr>
            <w:tcW w:w="1980" w:type="dxa"/>
            <w:tcBorders>
              <w:top w:val="nil"/>
              <w:right w:val="nil"/>
            </w:tcBorders>
            <w:vAlign w:val="bottom"/>
          </w:tcPr>
          <w:p w:rsidR="00BD5D81" w:rsidRDefault="00BD5D81" w:rsidP="00BD5D81">
            <w:pPr>
              <w:pStyle w:val="Rightalign"/>
            </w:pPr>
            <w:r>
              <w:t>Bearing Required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R_hip_yaw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R_hip_roll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M3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R_hip_pitch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M4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R_knee_pitch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M5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R_ankle_pitch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M6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R_ankle_roll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L_hip_yaw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L_hip_roll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M13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L_hip_pitch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M14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L_knee_pitch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M15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L_ankle_pitch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pPr>
              <w:spacing w:line="276" w:lineRule="auto"/>
            </w:pPr>
            <w:r>
              <w:t>M16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  <w:proofErr w:type="spellStart"/>
            <w:r>
              <w:t>L_ankle_roll</w:t>
            </w:r>
            <w:proofErr w:type="spellEnd"/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  <w:r>
              <w:t>Dynamixel EX-106+</w:t>
            </w: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  <w:r>
              <w:t>No</w:t>
            </w: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M21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M22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M31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  <w:tr w:rsidR="00BD5D81" w:rsidTr="00BD5D81">
        <w:trPr>
          <w:trHeight w:val="360"/>
        </w:trPr>
        <w:tc>
          <w:tcPr>
            <w:tcW w:w="720" w:type="dxa"/>
            <w:tcBorders>
              <w:left w:val="nil"/>
            </w:tcBorders>
          </w:tcPr>
          <w:p w:rsidR="00BD5D81" w:rsidRDefault="00BD5D81" w:rsidP="00BD5D81">
            <w:r>
              <w:t>M32</w:t>
            </w:r>
          </w:p>
        </w:tc>
        <w:tc>
          <w:tcPr>
            <w:tcW w:w="198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2160" w:type="dxa"/>
          </w:tcPr>
          <w:p w:rsidR="00BD5D81" w:rsidRDefault="00BD5D81" w:rsidP="00BD5D81">
            <w:pPr>
              <w:pStyle w:val="Rightalign"/>
            </w:pPr>
          </w:p>
        </w:tc>
        <w:tc>
          <w:tcPr>
            <w:tcW w:w="1980" w:type="dxa"/>
            <w:tcBorders>
              <w:right w:val="nil"/>
            </w:tcBorders>
          </w:tcPr>
          <w:p w:rsidR="00BD5D81" w:rsidRDefault="00BD5D81" w:rsidP="00BD5D81">
            <w:pPr>
              <w:pStyle w:val="Rightalign"/>
            </w:pPr>
          </w:p>
        </w:tc>
      </w:tr>
    </w:tbl>
    <w:p w:rsidR="00E455EE" w:rsidRPr="00E455EE" w:rsidRDefault="00E455EE" w:rsidP="00E455EE"/>
    <w:p w:rsidR="00BD5D81" w:rsidRDefault="00BD5D81">
      <w:pPr>
        <w:spacing w:before="0" w:after="200"/>
        <w:ind w:left="0" w:right="0"/>
      </w:pPr>
      <w:r>
        <w:br w:type="page"/>
      </w:r>
    </w:p>
    <w:p w:rsidR="00B76D3E" w:rsidRDefault="00B76D3E" w:rsidP="003D0359">
      <w:pPr>
        <w:pStyle w:val="Heading1"/>
        <w:sectPr w:rsidR="00B76D3E" w:rsidSect="00BD5D81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D5D81" w:rsidRDefault="00BD5D81" w:rsidP="003D0359">
      <w:pPr>
        <w:pStyle w:val="Heading1"/>
      </w:pPr>
      <w:r w:rsidRPr="00A00804">
        <w:lastRenderedPageBreak/>
        <w:t>Par</w:t>
      </w:r>
      <w:r>
        <w:t>ts list 3 – Electronics</w:t>
      </w:r>
    </w:p>
    <w:p w:rsidR="00B76D3E" w:rsidRDefault="00B76D3E" w:rsidP="00B76D3E">
      <w:pPr>
        <w:spacing w:before="0" w:after="200"/>
        <w:ind w:left="0" w:right="0"/>
      </w:pPr>
    </w:p>
    <w:p w:rsidR="00B76D3E" w:rsidRDefault="00B76D3E" w:rsidP="00B76D3E">
      <w:pPr>
        <w:spacing w:before="0" w:after="200"/>
        <w:ind w:left="0" w:right="0"/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76D3E" w:rsidRDefault="00B76D3E" w:rsidP="00B76D3E">
      <w:pPr>
        <w:spacing w:before="0" w:after="200"/>
        <w:ind w:left="0" w:right="0"/>
      </w:pPr>
      <w:r>
        <w:rPr>
          <w:noProof/>
          <w:lang w:eastAsia="en-US" w:bidi="th-TH"/>
        </w:rPr>
        <w:lastRenderedPageBreak/>
        <w:drawing>
          <wp:inline distT="0" distB="0" distL="0" distR="0" wp14:anchorId="5874B21C" wp14:editId="0FE1C885">
            <wp:extent cx="4040557" cy="288984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142" cy="29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3E" w:rsidRPr="00B76D3E" w:rsidRDefault="00B76D3E" w:rsidP="00B76D3E">
      <w:pPr>
        <w:spacing w:before="0" w:after="200"/>
        <w:ind w:left="0" w:right="0"/>
      </w:pPr>
    </w:p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76D3E" w:rsidTr="00B76D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76D3E" w:rsidRDefault="00B76D3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Qty.</w:t>
            </w:r>
          </w:p>
        </w:tc>
      </w:tr>
      <w:tr w:rsidR="00B76D3E" w:rsidTr="00B76D3E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76D3E">
            <w:pPr>
              <w:spacing w:line="276" w:lineRule="auto"/>
            </w:pPr>
            <w:r>
              <w:t>22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Nucleo F411RE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23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Dynamixel Shield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24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Odroid XU4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25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Battery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26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Speaker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76D3E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27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Power Switch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</w:tbl>
    <w:p w:rsidR="00B76D3E" w:rsidRDefault="00B76D3E" w:rsidP="00B76D3E">
      <w:pPr>
        <w:spacing w:before="0" w:after="200"/>
        <w:ind w:left="0" w:right="0"/>
      </w:pPr>
    </w:p>
    <w:p w:rsidR="00B76D3E" w:rsidRPr="00B76D3E" w:rsidRDefault="00B76D3E" w:rsidP="00B76D3E">
      <w:pPr>
        <w:spacing w:before="0" w:after="200"/>
        <w:ind w:left="0" w:right="0"/>
        <w:sectPr w:rsidR="00B76D3E" w:rsidRP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  <w:r>
        <w:br w:type="page"/>
      </w:r>
    </w:p>
    <w:p w:rsidR="00B76D3E" w:rsidRPr="003D0359" w:rsidRDefault="00B76D3E" w:rsidP="003D0359">
      <w:pPr>
        <w:pStyle w:val="Heading1"/>
      </w:pPr>
      <w:r w:rsidRPr="003D0359">
        <w:lastRenderedPageBreak/>
        <w:t>Parts list 4 – Fasteners</w:t>
      </w:r>
    </w:p>
    <w:p w:rsidR="00B76D3E" w:rsidRDefault="00B76D3E" w:rsidP="00B76D3E">
      <w:pPr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76D3E" w:rsidRDefault="00B76D3E" w:rsidP="00B76D3E">
      <w:r>
        <w:rPr>
          <w:noProof/>
          <w:lang w:eastAsia="en-US" w:bidi="th-TH"/>
        </w:rPr>
        <w:lastRenderedPageBreak/>
        <w:drawing>
          <wp:inline distT="0" distB="0" distL="0" distR="0" wp14:anchorId="63D662D1" wp14:editId="3299D739">
            <wp:extent cx="4226943" cy="4456938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5219" cy="4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3E" w:rsidRDefault="00B76D3E" w:rsidP="00B76D3E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76D3E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76D3E" w:rsidRDefault="00B76D3E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76D3E" w:rsidRDefault="00B76D3E" w:rsidP="00B908B8">
            <w:pPr>
              <w:pStyle w:val="Rightalign"/>
            </w:pPr>
            <w:r>
              <w:t>Qty.</w:t>
            </w:r>
          </w:p>
        </w:tc>
      </w:tr>
      <w:tr w:rsidR="00B76D3E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112</w:t>
            </w:r>
          </w:p>
        </w:tc>
      </w:tr>
      <w:tr w:rsidR="00B76D3E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S4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S5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  <w:tr w:rsidR="00B76D3E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76D3E" w:rsidRDefault="00B76D3E" w:rsidP="00B908B8">
            <w:r>
              <w:t>S6</w:t>
            </w:r>
          </w:p>
        </w:tc>
        <w:tc>
          <w:tcPr>
            <w:tcW w:w="2712" w:type="dxa"/>
          </w:tcPr>
          <w:p w:rsidR="00B76D3E" w:rsidRDefault="00B76D3E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76D3E" w:rsidRDefault="00B76D3E" w:rsidP="00B908B8">
            <w:pPr>
              <w:pStyle w:val="Rightalign"/>
            </w:pPr>
            <w:r>
              <w:t>1</w:t>
            </w:r>
          </w:p>
        </w:tc>
      </w:tr>
    </w:tbl>
    <w:p w:rsidR="00B76D3E" w:rsidRDefault="00B76D3E" w:rsidP="00B76D3E">
      <w:pPr>
        <w:sectPr w:rsid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76D3E" w:rsidRPr="00B76D3E" w:rsidRDefault="00B76D3E" w:rsidP="00B76D3E"/>
    <w:p w:rsidR="00B76D3E" w:rsidRDefault="00B76D3E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:lang w:bidi="th-TH"/>
          <w14:ligatures w14:val="standard"/>
        </w:rPr>
      </w:pPr>
      <w:r>
        <w:lastRenderedPageBreak/>
        <w:br w:type="page"/>
      </w:r>
    </w:p>
    <w:p w:rsidR="00B76D3E" w:rsidRPr="00B76D3E" w:rsidRDefault="00B76D3E" w:rsidP="00B76D3E">
      <w:pPr>
        <w:sectPr w:rsidR="00B76D3E" w:rsidRPr="00B76D3E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2D0131" w:rsidRPr="003D0359" w:rsidRDefault="003D0359" w:rsidP="003D0359">
      <w:pPr>
        <w:pStyle w:val="Heading2"/>
      </w:pPr>
      <w:r w:rsidRPr="003D0359">
        <w:lastRenderedPageBreak/>
        <w:t>0 – Actuators</w:t>
      </w:r>
    </w:p>
    <w:p w:rsidR="003D0359" w:rsidRPr="003D0359" w:rsidRDefault="003D0359" w:rsidP="003D0359">
      <w:pPr>
        <w:rPr>
          <w:cs/>
          <w:lang w:bidi="th-TH"/>
        </w:rPr>
      </w:pPr>
      <w:r w:rsidRPr="003D0359">
        <w:rPr>
          <w:sz w:val="32"/>
          <w:szCs w:val="32"/>
          <w:lang w:bidi="th-TH"/>
        </w:rPr>
        <w:t>Dynamixel EX-106+ Actuator ID’s are recommended to be set prior to assembly.</w:t>
      </w:r>
    </w:p>
    <w:p w:rsidR="002D0131" w:rsidRDefault="00B76D3E" w:rsidP="00B76D3E">
      <w:r>
        <w:rPr>
          <w:noProof/>
          <w:lang w:eastAsia="en-US" w:bidi="th-TH"/>
        </w:rPr>
        <w:drawing>
          <wp:inline distT="0" distB="0" distL="0" distR="0" wp14:anchorId="52E283BE" wp14:editId="56E4E84A">
            <wp:extent cx="8229600" cy="2451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59" w:rsidRDefault="003D0359" w:rsidP="00B76D3E"/>
    <w:p w:rsidR="003D0359" w:rsidRDefault="003D0359" w:rsidP="00C01FE7">
      <w:pPr>
        <w:pStyle w:val="Heading4"/>
        <w:rPr>
          <w:sz w:val="24"/>
          <w:szCs w:val="24"/>
        </w:rPr>
      </w:pPr>
      <w:r w:rsidRPr="00C01FE7">
        <w:rPr>
          <w:sz w:val="24"/>
          <w:szCs w:val="24"/>
        </w:rPr>
        <w:t>Horn</w:t>
      </w:r>
      <w:r w:rsidR="00C01FE7">
        <w:rPr>
          <w:sz w:val="24"/>
          <w:szCs w:val="24"/>
        </w:rPr>
        <w:t xml:space="preserve"> a</w:t>
      </w:r>
      <w:r w:rsidRPr="00C01FE7">
        <w:rPr>
          <w:sz w:val="24"/>
          <w:szCs w:val="24"/>
        </w:rPr>
        <w:t>ttachment</w:t>
      </w:r>
    </w:p>
    <w:p w:rsidR="00C01FE7" w:rsidRDefault="00C01FE7" w:rsidP="00C01FE7">
      <w:r>
        <w:tab/>
        <w:t>All actuators require horn</w:t>
      </w:r>
    </w:p>
    <w:p w:rsidR="00C01FE7" w:rsidRDefault="00C01FE7" w:rsidP="00C01FE7">
      <w:r>
        <w:t>Actuator bearing attachment</w:t>
      </w:r>
    </w:p>
    <w:p w:rsidR="00C01FE7" w:rsidRPr="00C01FE7" w:rsidRDefault="00C01FE7" w:rsidP="00C01FE7">
      <w:r>
        <w:tab/>
        <w:t>M</w:t>
      </w:r>
      <w:r w:rsidR="00D863F9">
        <w:t>1, M2, M3, M4, M5, …,</w:t>
      </w:r>
      <w:r>
        <w:t xml:space="preserve"> do NOT require a bearing</w:t>
      </w:r>
    </w:p>
    <w:p w:rsidR="003D0359" w:rsidRPr="003D0359" w:rsidRDefault="003D0359" w:rsidP="003D0359">
      <w:pPr>
        <w:pStyle w:val="Heading3"/>
      </w:pPr>
      <w:r w:rsidRPr="003D0359">
        <w:t>[Warning]</w:t>
      </w:r>
    </w:p>
    <w:p w:rsidR="003D0359" w:rsidRPr="003D0359" w:rsidRDefault="003D0359" w:rsidP="00B76D3E">
      <w:pPr>
        <w:rPr>
          <w:sz w:val="28"/>
          <w:szCs w:val="28"/>
        </w:rPr>
      </w:pPr>
      <w:r w:rsidRPr="003D0359">
        <w:rPr>
          <w:sz w:val="28"/>
          <w:szCs w:val="28"/>
        </w:rPr>
        <w:t>Horns must align with actuator shaft. Damage to actuators and/or robot may occur if horn is not properly aligned when attached to actuator.</w:t>
      </w:r>
    </w:p>
    <w:p w:rsidR="00C01FE7" w:rsidRPr="00C01FE7" w:rsidRDefault="00C01FE7" w:rsidP="00C01FE7">
      <w:pPr>
        <w:spacing w:before="0" w:after="200"/>
        <w:ind w:left="0" w:right="0"/>
        <w:rPr>
          <w:rFonts w:asciiTheme="majorHAnsi" w:eastAsiaTheme="majorEastAsia" w:hAnsiTheme="majorHAnsi" w:cstheme="majorBidi"/>
          <w:caps/>
          <w:color w:val="00B0F0" w:themeColor="accent1"/>
          <w:kern w:val="22"/>
          <w:sz w:val="36"/>
          <w:szCs w:val="36"/>
          <w14:ligatures w14:val="standard"/>
        </w:rPr>
        <w:sectPr w:rsidR="00C01FE7" w:rsidRPr="00C01FE7" w:rsidSect="00C01FE7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C01FE7" w:rsidRPr="003D0359" w:rsidRDefault="00B908B8" w:rsidP="00C01FE7">
      <w:pPr>
        <w:pStyle w:val="Heading1"/>
      </w:pPr>
      <w:r>
        <w:lastRenderedPageBreak/>
        <w:t>1</w:t>
      </w:r>
      <w:r w:rsidR="00C01FE7">
        <w:t xml:space="preserve"> </w:t>
      </w:r>
      <w:r w:rsidR="00C01FE7" w:rsidRPr="003D0359">
        <w:t xml:space="preserve">– </w:t>
      </w:r>
      <w:r w:rsidR="00C01FE7">
        <w:t>UTHAI Chest</w:t>
      </w:r>
    </w:p>
    <w:p w:rsidR="00C01FE7" w:rsidRDefault="00C01FE7" w:rsidP="00C01FE7"/>
    <w:p w:rsidR="00C01FE7" w:rsidRDefault="00C01FE7" w:rsidP="00C01FE7"/>
    <w:p w:rsidR="00C01FE7" w:rsidRDefault="00C01FE7" w:rsidP="00C01FE7"/>
    <w:p w:rsidR="00C01FE7" w:rsidRDefault="00C01FE7" w:rsidP="00C01FE7">
      <w:pPr>
        <w:sectPr w:rsidR="00C01FE7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C01FE7" w:rsidRDefault="00C01FE7" w:rsidP="00C01FE7"/>
    <w:p w:rsidR="00C01FE7" w:rsidRDefault="00C01FE7" w:rsidP="00C01FE7">
      <w:r>
        <w:rPr>
          <w:noProof/>
          <w:lang w:eastAsia="en-US" w:bidi="th-TH"/>
        </w:rPr>
        <w:drawing>
          <wp:inline distT="0" distB="0" distL="0" distR="0" wp14:anchorId="1C999863" wp14:editId="5E9E3696">
            <wp:extent cx="3974323" cy="2432649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601" cy="244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E7" w:rsidRDefault="00C01FE7" w:rsidP="00C01FE7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C01FE7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C01FE7" w:rsidRDefault="00C01FE7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C01FE7" w:rsidRDefault="00C01FE7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C01FE7" w:rsidRDefault="00C01FE7" w:rsidP="00B908B8">
            <w:pPr>
              <w:pStyle w:val="Rightalign"/>
            </w:pPr>
            <w:r>
              <w:t>Qty.</w:t>
            </w:r>
          </w:p>
        </w:tc>
      </w:tr>
      <w:tr w:rsidR="00C01FE7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112</w:t>
            </w:r>
          </w:p>
        </w:tc>
      </w:tr>
      <w:tr w:rsidR="00C01FE7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S4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S5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  <w:tr w:rsidR="00C01FE7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C01FE7" w:rsidRDefault="00C01FE7" w:rsidP="00B908B8">
            <w:r>
              <w:t>S6</w:t>
            </w:r>
          </w:p>
        </w:tc>
        <w:tc>
          <w:tcPr>
            <w:tcW w:w="2712" w:type="dxa"/>
          </w:tcPr>
          <w:p w:rsidR="00C01FE7" w:rsidRDefault="00C01FE7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C01FE7" w:rsidRDefault="00C01FE7" w:rsidP="00B908B8">
            <w:pPr>
              <w:pStyle w:val="Rightalign"/>
            </w:pPr>
            <w:r>
              <w:t>1</w:t>
            </w:r>
          </w:p>
        </w:tc>
      </w:tr>
    </w:tbl>
    <w:p w:rsidR="00C01FE7" w:rsidRDefault="00C01FE7" w:rsidP="00C01FE7">
      <w:pPr>
        <w:sectPr w:rsidR="00C01FE7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C01FE7" w:rsidRPr="00B76D3E" w:rsidRDefault="00C01FE7" w:rsidP="00C01FE7"/>
    <w:p w:rsidR="00C01FE7" w:rsidRDefault="00C01FE7" w:rsidP="00C01FE7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14:ligatures w14:val="standard"/>
        </w:rPr>
      </w:pPr>
      <w:r>
        <w:lastRenderedPageBreak/>
        <w:br w:type="page"/>
      </w:r>
    </w:p>
    <w:p w:rsidR="00B908B8" w:rsidRDefault="00B908B8" w:rsidP="00B908B8">
      <w:pPr>
        <w:pStyle w:val="Heading2"/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1.1 Uthai chest -&gt; Actuators assembly</w:t>
      </w:r>
    </w:p>
    <w:p w:rsidR="00B908B8" w:rsidRDefault="00B908B8">
      <w:pPr>
        <w:spacing w:before="0" w:after="200"/>
        <w:ind w:left="0" w:right="0"/>
      </w:pPr>
      <w: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1.2 Uthai chest -&gt; Electronics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1.3 Uthai chest -&gt; Unit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B908B8" w:rsidRDefault="00B908B8" w:rsidP="00B908B8">
      <w:pPr>
        <w:pStyle w:val="Heading1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Pr="003D0359" w:rsidRDefault="00B908B8" w:rsidP="00B908B8">
      <w:pPr>
        <w:pStyle w:val="Heading1"/>
      </w:pPr>
      <w:r>
        <w:lastRenderedPageBreak/>
        <w:t xml:space="preserve">2 </w:t>
      </w:r>
      <w:r w:rsidRPr="003D0359">
        <w:t xml:space="preserve">– </w:t>
      </w:r>
      <w:r>
        <w:t>UTHAI Pelvis</w:t>
      </w:r>
    </w:p>
    <w:p w:rsidR="00B908B8" w:rsidRDefault="00B908B8" w:rsidP="00B908B8"/>
    <w:p w:rsidR="00B908B8" w:rsidRDefault="00B908B8" w:rsidP="00B908B8"/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r>
        <w:rPr>
          <w:noProof/>
          <w:lang w:eastAsia="en-US" w:bidi="th-TH"/>
        </w:rPr>
        <w:lastRenderedPageBreak/>
        <w:drawing>
          <wp:inline distT="0" distB="0" distL="0" distR="0" wp14:anchorId="12D30BC1" wp14:editId="1F030EC0">
            <wp:extent cx="4031698" cy="3098042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972" cy="30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B8" w:rsidRDefault="00B908B8" w:rsidP="00B908B8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908B8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908B8" w:rsidRDefault="00B908B8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Qty.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112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S4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S5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S6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</w:tbl>
    <w:p w:rsidR="00B908B8" w:rsidRDefault="00B908B8" w:rsidP="00B908B8">
      <w:pPr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sectPr w:rsidR="00B908B8" w:rsidSect="00A00804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Pr="00B76D3E" w:rsidRDefault="00B908B8" w:rsidP="00B908B8"/>
    <w:p w:rsidR="00B908B8" w:rsidRDefault="00B908B8" w:rsidP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24"/>
          <w:szCs w:val="24"/>
          <w14:ligatures w14:val="standard"/>
        </w:rPr>
      </w:pPr>
      <w:r>
        <w:lastRenderedPageBreak/>
        <w:br w:type="page"/>
      </w:r>
    </w:p>
    <w:p w:rsidR="00B908B8" w:rsidRDefault="00B908B8" w:rsidP="00B908B8">
      <w:pPr>
        <w:pStyle w:val="Heading2"/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2.1 Uthai PELVIS -&gt; Actuators assembly</w:t>
      </w:r>
    </w:p>
    <w:p w:rsidR="00B908B8" w:rsidRDefault="00B908B8" w:rsidP="00B908B8">
      <w:pPr>
        <w:spacing w:before="0" w:after="200"/>
        <w:ind w:left="0" w:right="0"/>
      </w:pPr>
      <w:r>
        <w:br w:type="page"/>
      </w:r>
    </w:p>
    <w:p w:rsidR="00B908B8" w:rsidRDefault="00B908B8" w:rsidP="00B908B8">
      <w:pPr>
        <w:pStyle w:val="Heading2"/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 w:rsidP="00B908B8">
      <w:pPr>
        <w:pStyle w:val="Heading2"/>
      </w:pPr>
      <w:r>
        <w:lastRenderedPageBreak/>
        <w:t>2.2 Uthai pelvis -&gt; Unit assembly</w:t>
      </w: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sectPr w:rsidR="00B908B8" w:rsidSect="00B908B8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B908B8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lastRenderedPageBreak/>
        <w:br w:type="page"/>
      </w:r>
    </w:p>
    <w:p w:rsidR="00B908B8" w:rsidRPr="003D0359" w:rsidRDefault="00B908B8" w:rsidP="00B908B8">
      <w:pPr>
        <w:pStyle w:val="Heading1"/>
      </w:pPr>
      <w:r>
        <w:rPr>
          <w:lang w:bidi="th-TH"/>
        </w:rPr>
        <w:lastRenderedPageBreak/>
        <w:t>3</w:t>
      </w:r>
      <w:r>
        <w:t xml:space="preserve"> </w:t>
      </w:r>
      <w:r w:rsidRPr="003D0359">
        <w:t xml:space="preserve">– </w:t>
      </w:r>
      <w:r>
        <w:t>UTHAI Right leg</w:t>
      </w:r>
    </w:p>
    <w:p w:rsidR="00B908B8" w:rsidRDefault="00B908B8" w:rsidP="00B908B8"/>
    <w:p w:rsidR="00B908B8" w:rsidRDefault="00B908B8" w:rsidP="00B908B8"/>
    <w:p w:rsidR="00B908B8" w:rsidRDefault="00B908B8" w:rsidP="00B908B8"/>
    <w:p w:rsidR="00B908B8" w:rsidRDefault="00B908B8" w:rsidP="00B908B8">
      <w:pPr>
        <w:sectPr w:rsidR="00B908B8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B908B8"/>
    <w:p w:rsidR="00B908B8" w:rsidRDefault="003A4F8A" w:rsidP="00B908B8">
      <w:r>
        <w:rPr>
          <w:noProof/>
          <w:lang w:eastAsia="en-US" w:bidi="th-TH"/>
        </w:rPr>
        <w:drawing>
          <wp:inline distT="0" distB="0" distL="0" distR="0" wp14:anchorId="6D1BE34A" wp14:editId="56AB5191">
            <wp:extent cx="2598067" cy="48040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884" cy="48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B8" w:rsidRDefault="00B908B8" w:rsidP="00B908B8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B908B8" w:rsidTr="00B90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B908B8" w:rsidRDefault="00B908B8" w:rsidP="00B908B8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B908B8" w:rsidRDefault="00B908B8" w:rsidP="00B908B8">
            <w:pPr>
              <w:pStyle w:val="Rightalign"/>
            </w:pPr>
            <w:r>
              <w:t>Qty.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112</w:t>
            </w:r>
          </w:p>
        </w:tc>
      </w:tr>
      <w:tr w:rsidR="00B908B8" w:rsidTr="00B908B8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S4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S5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  <w:tr w:rsidR="00B908B8" w:rsidTr="00B908B8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B908B8" w:rsidRDefault="00B908B8" w:rsidP="00B908B8">
            <w:r>
              <w:t>S6</w:t>
            </w:r>
          </w:p>
        </w:tc>
        <w:tc>
          <w:tcPr>
            <w:tcW w:w="2712" w:type="dxa"/>
          </w:tcPr>
          <w:p w:rsidR="00B908B8" w:rsidRDefault="00B908B8" w:rsidP="00B908B8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B908B8" w:rsidRDefault="00B908B8" w:rsidP="00B908B8">
            <w:pPr>
              <w:pStyle w:val="Rightalign"/>
            </w:pPr>
            <w:r>
              <w:t>1</w:t>
            </w:r>
          </w:p>
        </w:tc>
      </w:tr>
    </w:tbl>
    <w:p w:rsidR="00B908B8" w:rsidRDefault="00B908B8" w:rsidP="003A4F8A">
      <w:pPr>
        <w:ind w:left="0"/>
        <w:sectPr w:rsidR="00B908B8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B908B8" w:rsidP="003A4F8A">
      <w:pPr>
        <w:ind w:left="0"/>
        <w:sectPr w:rsidR="00B908B8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B908B8" w:rsidRDefault="003A4F8A" w:rsidP="003A4F8A">
      <w:pPr>
        <w:pStyle w:val="Heading2"/>
        <w:ind w:left="0"/>
      </w:pPr>
      <w:r>
        <w:lastRenderedPageBreak/>
        <w:t>3</w:t>
      </w:r>
      <w:r w:rsidR="00B908B8">
        <w:t xml:space="preserve">.1 Uthai </w:t>
      </w:r>
      <w:r>
        <w:t>RIGHT leg</w:t>
      </w:r>
      <w:r w:rsidR="00B908B8">
        <w:t xml:space="preserve"> -&gt; </w:t>
      </w:r>
      <w:r>
        <w:t>Lower leg</w:t>
      </w:r>
    </w:p>
    <w:p w:rsidR="003A4F8A" w:rsidRDefault="00B908B8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3.2 Uthai RIGHT leg -&gt; UPPER leg</w:t>
      </w:r>
    </w:p>
    <w:p w:rsidR="003A4F8A" w:rsidRDefault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3.3 Uthai RIGHT leg -&gt; 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Default="00B908B8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lastRenderedPageBreak/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4</w:t>
      </w:r>
      <w:r>
        <w:t xml:space="preserve"> </w:t>
      </w:r>
      <w:r w:rsidRPr="003D0359">
        <w:t xml:space="preserve">– </w:t>
      </w:r>
      <w:r>
        <w:t>UTHAI LEFT leg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3CC93DD5" wp14:editId="11153A75">
            <wp:extent cx="2452882" cy="4722125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4909" cy="47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4.1 Uthai LEFT leg -&gt; Lower leg</w:t>
      </w:r>
    </w:p>
    <w:p w:rsidR="003A4F8A" w:rsidRDefault="003A4F8A" w:rsidP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4.2 Uthai LEFT leg -&gt; UPPER leg</w:t>
      </w:r>
    </w:p>
    <w:p w:rsidR="003A4F8A" w:rsidRDefault="003A4F8A" w:rsidP="003A4F8A">
      <w:pPr>
        <w:spacing w:before="0" w:after="200"/>
        <w:ind w:left="0" w:right="0"/>
      </w:pPr>
      <w: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4.3 Uthai LEFT leg -&gt; 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1"/>
        <w:rPr>
          <w:lang w:bidi="th-TH"/>
        </w:r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5</w:t>
      </w:r>
      <w:r>
        <w:t xml:space="preserve"> </w:t>
      </w:r>
      <w:r w:rsidRPr="003D0359">
        <w:t xml:space="preserve">– </w:t>
      </w:r>
      <w:r>
        <w:t>UTHAI RIGHT ARM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328055B5" wp14:editId="7EB1DFF7">
            <wp:extent cx="2015305" cy="4776716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7506" cy="478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5.1 Uthai RIGHT ARM -&gt; UNIT Assembly</w:t>
      </w:r>
    </w:p>
    <w:p w:rsidR="003A4F8A" w:rsidRDefault="003A4F8A" w:rsidP="003A4F8A">
      <w:pPr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space="720"/>
          <w:titlePg/>
          <w:docGrid w:linePitch="360"/>
        </w:sectPr>
      </w:pPr>
    </w:p>
    <w:p w:rsidR="003A4F8A" w:rsidRPr="003A4F8A" w:rsidRDefault="003A4F8A" w:rsidP="003A4F8A"/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6</w:t>
      </w:r>
      <w:r>
        <w:t xml:space="preserve"> </w:t>
      </w:r>
      <w:r w:rsidRPr="003D0359">
        <w:t xml:space="preserve">– </w:t>
      </w:r>
      <w:r>
        <w:t>UTHAI LEFT ARM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79E2F7FD" wp14:editId="2471852B">
            <wp:extent cx="1884499" cy="431269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380" cy="43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6.1 Uthai LEFT ARM -&gt; UNIT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Pr="003D0359" w:rsidRDefault="003A4F8A" w:rsidP="003A4F8A">
      <w:pPr>
        <w:pStyle w:val="Heading1"/>
      </w:pPr>
      <w:r>
        <w:rPr>
          <w:lang w:bidi="th-TH"/>
        </w:rPr>
        <w:lastRenderedPageBreak/>
        <w:t>7</w:t>
      </w:r>
      <w:r>
        <w:t xml:space="preserve"> </w:t>
      </w:r>
      <w:r w:rsidRPr="003D0359">
        <w:t xml:space="preserve">– </w:t>
      </w:r>
      <w:r>
        <w:t>UTHAI Full assembly</w:t>
      </w:r>
    </w:p>
    <w:p w:rsidR="003A4F8A" w:rsidRDefault="003A4F8A" w:rsidP="003A4F8A"/>
    <w:p w:rsidR="003A4F8A" w:rsidRDefault="003A4F8A" w:rsidP="003A4F8A"/>
    <w:p w:rsidR="003A4F8A" w:rsidRDefault="003A4F8A" w:rsidP="003A4F8A"/>
    <w:p w:rsidR="003A4F8A" w:rsidRDefault="003A4F8A" w:rsidP="003A4F8A">
      <w:pPr>
        <w:sectPr w:rsidR="003A4F8A" w:rsidSect="00B76D3E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/>
    <w:p w:rsidR="003A4F8A" w:rsidRDefault="003A4F8A" w:rsidP="003A4F8A">
      <w:r>
        <w:rPr>
          <w:noProof/>
          <w:lang w:eastAsia="en-US" w:bidi="th-TH"/>
        </w:rPr>
        <w:drawing>
          <wp:inline distT="0" distB="0" distL="0" distR="0" wp14:anchorId="0496271F" wp14:editId="3DF53A62">
            <wp:extent cx="2862880" cy="49131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967" cy="49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 w:rsidP="003A4F8A"/>
    <w:tbl>
      <w:tblPr>
        <w:tblStyle w:val="GridTable1Light-Accent2"/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  <w:tblDescription w:val="Cost table"/>
      </w:tblPr>
      <w:tblGrid>
        <w:gridCol w:w="1890"/>
        <w:gridCol w:w="2712"/>
        <w:gridCol w:w="1518"/>
      </w:tblGrid>
      <w:tr w:rsidR="003A4F8A" w:rsidTr="00F07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  <w:tblHeader/>
        </w:trPr>
        <w:tc>
          <w:tcPr>
            <w:tcW w:w="1890" w:type="dxa"/>
            <w:tcBorders>
              <w:top w:val="nil"/>
              <w:left w:val="nil"/>
            </w:tcBorders>
            <w:vAlign w:val="bottom"/>
          </w:tcPr>
          <w:p w:rsidR="003A4F8A" w:rsidRDefault="003A4F8A" w:rsidP="00F0728F">
            <w:pPr>
              <w:spacing w:line="276" w:lineRule="auto"/>
            </w:pPr>
            <w:r>
              <w:t>Part Number</w:t>
            </w:r>
          </w:p>
        </w:tc>
        <w:tc>
          <w:tcPr>
            <w:tcW w:w="2712" w:type="dxa"/>
            <w:tcBorders>
              <w:top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Description</w:t>
            </w:r>
          </w:p>
        </w:tc>
        <w:tc>
          <w:tcPr>
            <w:tcW w:w="1518" w:type="dxa"/>
            <w:tcBorders>
              <w:top w:val="nil"/>
              <w:right w:val="nil"/>
            </w:tcBorders>
            <w:vAlign w:val="bottom"/>
          </w:tcPr>
          <w:p w:rsidR="003A4F8A" w:rsidRDefault="003A4F8A" w:rsidP="00F0728F">
            <w:pPr>
              <w:pStyle w:val="Rightalign"/>
            </w:pPr>
            <w:r>
              <w:t>Qty.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S1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112</w:t>
            </w:r>
          </w:p>
        </w:tc>
      </w:tr>
      <w:tr w:rsidR="003A4F8A" w:rsidTr="00F0728F">
        <w:trPr>
          <w:trHeight w:val="360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S2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pPr>
              <w:spacing w:line="276" w:lineRule="auto"/>
            </w:pPr>
            <w:r>
              <w:t>S3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S4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S5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  <w:tr w:rsidR="003A4F8A" w:rsidTr="00F0728F">
        <w:trPr>
          <w:trHeight w:val="413"/>
        </w:trPr>
        <w:tc>
          <w:tcPr>
            <w:tcW w:w="1890" w:type="dxa"/>
            <w:tcBorders>
              <w:left w:val="nil"/>
            </w:tcBorders>
          </w:tcPr>
          <w:p w:rsidR="003A4F8A" w:rsidRDefault="003A4F8A" w:rsidP="00F0728F">
            <w:r>
              <w:t>S6</w:t>
            </w:r>
          </w:p>
        </w:tc>
        <w:tc>
          <w:tcPr>
            <w:tcW w:w="2712" w:type="dxa"/>
          </w:tcPr>
          <w:p w:rsidR="003A4F8A" w:rsidRDefault="003A4F8A" w:rsidP="00F0728F">
            <w:pPr>
              <w:pStyle w:val="Rightalign"/>
            </w:pPr>
            <w:r>
              <w:t>HEX Head M2.5x10</w:t>
            </w:r>
          </w:p>
        </w:tc>
        <w:tc>
          <w:tcPr>
            <w:tcW w:w="1518" w:type="dxa"/>
            <w:tcBorders>
              <w:right w:val="nil"/>
            </w:tcBorders>
          </w:tcPr>
          <w:p w:rsidR="003A4F8A" w:rsidRDefault="003A4F8A" w:rsidP="00F0728F">
            <w:pPr>
              <w:pStyle w:val="Rightalign"/>
            </w:pPr>
            <w:r>
              <w:t>1</w:t>
            </w:r>
          </w:p>
        </w:tc>
      </w:tr>
    </w:tbl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ind w:left="0"/>
        <w:sectPr w:rsidR="003A4F8A" w:rsidSect="003A4F8A">
          <w:type w:val="continuous"/>
          <w:pgSz w:w="15840" w:h="12240" w:orient="landscape"/>
          <w:pgMar w:top="1440" w:right="1440" w:bottom="1440" w:left="1440" w:header="720" w:footer="576" w:gutter="0"/>
          <w:cols w:num="2" w:space="720"/>
          <w:titlePg/>
          <w:docGrid w:linePitch="360"/>
        </w:sectPr>
      </w:pPr>
    </w:p>
    <w:p w:rsidR="003A4F8A" w:rsidRDefault="003A4F8A" w:rsidP="003A4F8A">
      <w:pPr>
        <w:pStyle w:val="Heading2"/>
        <w:ind w:left="0"/>
      </w:pPr>
      <w:r>
        <w:lastRenderedPageBreak/>
        <w:t>7.1 Uthai FULL Assembly -&gt; Chest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7.2 Uthai FULL Assembly -&gt; Pelvis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3A4F8A" w:rsidRDefault="003A4F8A" w:rsidP="003A4F8A">
      <w:pPr>
        <w:pStyle w:val="Heading2"/>
        <w:ind w:left="0"/>
      </w:pPr>
      <w:r>
        <w:lastRenderedPageBreak/>
        <w:t>7.3 Uthai FULL Assembly -&gt; Arms Assembly</w:t>
      </w:r>
    </w:p>
    <w:p w:rsidR="003A4F8A" w:rsidRDefault="003A4F8A">
      <w:pPr>
        <w:spacing w:before="0" w:after="200"/>
        <w:ind w:left="0" w:right="0"/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rPr>
          <w:rFonts w:asciiTheme="majorHAnsi" w:eastAsiaTheme="majorEastAsia" w:hAnsiTheme="majorHAnsi" w:cstheme="majorBidi"/>
          <w:b/>
          <w:bCs/>
          <w:caps/>
          <w:color w:val="FF6C00" w:themeColor="accent2"/>
          <w:spacing w:val="20"/>
          <w:kern w:val="22"/>
          <w:sz w:val="36"/>
          <w:szCs w:val="36"/>
          <w14:ligatures w14:val="standard"/>
        </w:rPr>
        <w:br w:type="page"/>
      </w:r>
    </w:p>
    <w:p w:rsidR="001C177A" w:rsidRDefault="003A4F8A" w:rsidP="003A4F8A">
      <w:pPr>
        <w:pStyle w:val="Heading2"/>
        <w:ind w:left="0"/>
      </w:pPr>
      <w:r>
        <w:lastRenderedPageBreak/>
        <w:t>7.4 Uthai FULL Assembly -&gt; LEGS Assembly</w:t>
      </w:r>
    </w:p>
    <w:p w:rsidR="001C177A" w:rsidRDefault="001C177A" w:rsidP="001C177A">
      <w:pPr>
        <w:rPr>
          <w:rFonts w:asciiTheme="majorHAnsi" w:eastAsiaTheme="majorEastAsia" w:hAnsiTheme="majorHAnsi" w:cstheme="majorBidi"/>
          <w:color w:val="FF6C00" w:themeColor="accent2"/>
          <w:spacing w:val="20"/>
          <w:kern w:val="22"/>
          <w:sz w:val="36"/>
          <w:szCs w:val="36"/>
          <w14:ligatures w14:val="standard"/>
        </w:rPr>
      </w:pPr>
      <w:r>
        <w:br w:type="page"/>
      </w:r>
    </w:p>
    <w:p w:rsidR="001C177A" w:rsidRDefault="001C177A" w:rsidP="001C177A">
      <w:pPr>
        <w:pStyle w:val="Heading2"/>
        <w:ind w:left="0"/>
        <w:jc w:val="center"/>
      </w:pPr>
    </w:p>
    <w:p w:rsidR="003A4F8A" w:rsidRDefault="001C177A" w:rsidP="001C177A">
      <w:pPr>
        <w:pStyle w:val="Heading2"/>
        <w:ind w:left="0"/>
        <w:jc w:val="center"/>
      </w:pPr>
      <w:r>
        <w:rPr>
          <w:noProof/>
          <w:lang w:eastAsia="en-US" w:bidi="th-TH"/>
          <w14:ligatures w14:val="none"/>
        </w:rPr>
        <w:drawing>
          <wp:inline distT="0" distB="0" distL="0" distR="0">
            <wp:extent cx="4251277" cy="4251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272299_116374512393949_7209422143019257569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754" cy="42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F8A" w:rsidSect="00A00804">
      <w:type w:val="continuous"/>
      <w:pgSz w:w="15840" w:h="12240" w:orient="landscape"/>
      <w:pgMar w:top="1440" w:right="1440" w:bottom="144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D17" w:rsidRDefault="007E2D17">
      <w:pPr>
        <w:spacing w:line="240" w:lineRule="auto"/>
      </w:pPr>
      <w:r>
        <w:separator/>
      </w:r>
    </w:p>
    <w:p w:rsidR="007E2D17" w:rsidRDefault="007E2D17"/>
    <w:p w:rsidR="007E2D17" w:rsidRDefault="007E2D17"/>
  </w:endnote>
  <w:endnote w:type="continuationSeparator" w:id="0">
    <w:p w:rsidR="007E2D17" w:rsidRDefault="007E2D17">
      <w:pPr>
        <w:spacing w:line="240" w:lineRule="auto"/>
      </w:pPr>
      <w:r>
        <w:continuationSeparator/>
      </w:r>
    </w:p>
    <w:p w:rsidR="007E2D17" w:rsidRDefault="007E2D17"/>
    <w:p w:rsidR="007E2D17" w:rsidRDefault="007E2D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date, document title, and page number"/>
    </w:tblPr>
    <w:tblGrid>
      <w:gridCol w:w="1944"/>
      <w:gridCol w:w="9072"/>
      <w:gridCol w:w="1944"/>
    </w:tblGrid>
    <w:tr w:rsidR="00B908B8">
      <w:tc>
        <w:tcPr>
          <w:tcW w:w="750" w:type="pct"/>
        </w:tcPr>
        <w:p w:rsidR="00B908B8" w:rsidRDefault="00B908B8">
          <w:pPr>
            <w:pStyle w:val="Footer"/>
          </w:pPr>
        </w:p>
      </w:tc>
      <w:tc>
        <w:tcPr>
          <w:tcW w:w="3500" w:type="pct"/>
        </w:tcPr>
        <w:p w:rsidR="00B908B8" w:rsidRDefault="00B908B8">
          <w:pPr>
            <w:pStyle w:val="Footer"/>
            <w:jc w:val="center"/>
          </w:pPr>
          <w:r>
            <w:t>UTHAI – Humanoid [FIBO KMUTT]</w:t>
          </w:r>
        </w:p>
      </w:tc>
      <w:tc>
        <w:tcPr>
          <w:tcW w:w="750" w:type="pct"/>
        </w:tcPr>
        <w:p w:rsidR="00B908B8" w:rsidRDefault="00B908B8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A4FD7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</w:tc>
    </w:tr>
  </w:tbl>
  <w:p w:rsidR="00B908B8" w:rsidRDefault="00B908B8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D17" w:rsidRDefault="007E2D17">
      <w:pPr>
        <w:spacing w:line="240" w:lineRule="auto"/>
      </w:pPr>
      <w:r>
        <w:separator/>
      </w:r>
    </w:p>
    <w:p w:rsidR="007E2D17" w:rsidRDefault="007E2D17"/>
    <w:p w:rsidR="007E2D17" w:rsidRDefault="007E2D17"/>
  </w:footnote>
  <w:footnote w:type="continuationSeparator" w:id="0">
    <w:p w:rsidR="007E2D17" w:rsidRDefault="007E2D17">
      <w:pPr>
        <w:spacing w:line="240" w:lineRule="auto"/>
      </w:pPr>
      <w:r>
        <w:continuationSeparator/>
      </w:r>
    </w:p>
    <w:p w:rsidR="007E2D17" w:rsidRDefault="007E2D17"/>
    <w:p w:rsidR="007E2D17" w:rsidRDefault="007E2D1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A51E02A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B6604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1DEEB0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E920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1C60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FFFFFF89"/>
    <w:multiLevelType w:val="singleLevel"/>
    <w:tmpl w:val="A100F6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D52B2A"/>
    <w:multiLevelType w:val="hybridMultilevel"/>
    <w:tmpl w:val="67628366"/>
    <w:lvl w:ilvl="0" w:tplc="96F4A50C">
      <w:numFmt w:val="bullet"/>
      <w:lvlText w:val="•"/>
      <w:lvlJc w:val="left"/>
      <w:pPr>
        <w:ind w:left="714" w:hanging="57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7" w15:restartNumberingAfterBreak="0">
    <w:nsid w:val="4D685814"/>
    <w:multiLevelType w:val="hybridMultilevel"/>
    <w:tmpl w:val="611CC75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5D0024E2"/>
    <w:multiLevelType w:val="hybridMultilevel"/>
    <w:tmpl w:val="66A2C21C"/>
    <w:lvl w:ilvl="0" w:tplc="577A457C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6B045607"/>
    <w:multiLevelType w:val="hybridMultilevel"/>
    <w:tmpl w:val="BF5E179C"/>
    <w:lvl w:ilvl="0" w:tplc="365CB85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4"/>
  </w:num>
  <w:num w:numId="5">
    <w:abstractNumId w:val="4"/>
  </w:num>
  <w:num w:numId="6">
    <w:abstractNumId w:val="5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D9"/>
    <w:rsid w:val="001C177A"/>
    <w:rsid w:val="002D0131"/>
    <w:rsid w:val="003A4F8A"/>
    <w:rsid w:val="003D0359"/>
    <w:rsid w:val="00704BD9"/>
    <w:rsid w:val="007665D5"/>
    <w:rsid w:val="007E2D17"/>
    <w:rsid w:val="008A4FD7"/>
    <w:rsid w:val="00A00804"/>
    <w:rsid w:val="00AE1879"/>
    <w:rsid w:val="00B76D3E"/>
    <w:rsid w:val="00B908B8"/>
    <w:rsid w:val="00BD5D81"/>
    <w:rsid w:val="00C01FE7"/>
    <w:rsid w:val="00D863F9"/>
    <w:rsid w:val="00E4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2B44B1"/>
  <w15:chartTrackingRefBased/>
  <w15:docId w15:val="{23F8B290-1DA6-4AB5-86DF-E203CBA0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after="0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3D0359"/>
    <w:pPr>
      <w:keepNext/>
      <w:keepLines/>
      <w:spacing w:after="40" w:line="240" w:lineRule="auto"/>
      <w:outlineLvl w:val="0"/>
    </w:pPr>
    <w:rPr>
      <w:rFonts w:asciiTheme="majorHAnsi" w:eastAsiaTheme="majorEastAsia" w:hAnsiTheme="majorHAnsi" w:cstheme="majorBidi"/>
      <w:caps/>
      <w:color w:val="00B0F0" w:themeColor="accent1"/>
      <w:kern w:val="22"/>
      <w:sz w:val="36"/>
      <w:szCs w:val="36"/>
      <w14:ligatures w14:val="standard"/>
    </w:rPr>
  </w:style>
  <w:style w:type="paragraph" w:styleId="Heading2">
    <w:name w:val="heading 2"/>
    <w:basedOn w:val="Normal"/>
    <w:next w:val="Normal"/>
    <w:link w:val="Heading2Char"/>
    <w:uiPriority w:val="1"/>
    <w:qFormat/>
    <w:rsid w:val="003D0359"/>
    <w:pPr>
      <w:keepNext/>
      <w:keepLines/>
      <w:pBdr>
        <w:top w:val="single" w:sz="4" w:space="0" w:color="FF6C00" w:themeColor="accent2"/>
      </w:pBdr>
      <w:spacing w:before="36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color w:val="FF6C00" w:themeColor="accent2"/>
      <w:spacing w:val="20"/>
      <w:kern w:val="22"/>
      <w:sz w:val="36"/>
      <w:szCs w:val="36"/>
      <w14:ligatures w14:val="standard"/>
    </w:rPr>
  </w:style>
  <w:style w:type="paragraph" w:styleId="Heading3">
    <w:name w:val="heading 3"/>
    <w:basedOn w:val="Normal"/>
    <w:next w:val="Normal"/>
    <w:link w:val="Heading3Char"/>
    <w:uiPriority w:val="1"/>
    <w:qFormat/>
    <w:rsid w:val="003D0359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bCs/>
      <w:caps/>
      <w:color w:val="6DA92D" w:themeColor="accent3" w:themeShade="BF"/>
      <w:kern w:val="22"/>
      <w:sz w:val="28"/>
      <w:szCs w:val="28"/>
      <w14:ligatures w14:val="standard"/>
    </w:rPr>
  </w:style>
  <w:style w:type="paragraph" w:styleId="Heading4">
    <w:name w:val="heading 4"/>
    <w:basedOn w:val="Normal"/>
    <w:next w:val="Normal"/>
    <w:link w:val="Heading4Char"/>
    <w:uiPriority w:val="1"/>
    <w:qFormat/>
    <w:pPr>
      <w:spacing w:line="240" w:lineRule="auto"/>
      <w:outlineLvl w:val="3"/>
    </w:pPr>
    <w:rPr>
      <w:rFonts w:asciiTheme="majorHAnsi" w:eastAsiaTheme="majorEastAsia" w:hAnsiTheme="majorHAnsi" w:cstheme="majorBidi"/>
      <w:kern w:val="2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D0359"/>
    <w:rPr>
      <w:rFonts w:asciiTheme="majorHAnsi" w:eastAsiaTheme="majorEastAsia" w:hAnsiTheme="majorHAnsi" w:cstheme="majorBidi"/>
      <w:caps/>
      <w:color w:val="00B0F0" w:themeColor="accent1"/>
      <w:kern w:val="22"/>
      <w:sz w:val="36"/>
      <w:szCs w:val="36"/>
      <w14:ligatures w14:val="standard"/>
    </w:rPr>
  </w:style>
  <w:style w:type="character" w:customStyle="1" w:styleId="Heading2Char">
    <w:name w:val="Heading 2 Char"/>
    <w:basedOn w:val="DefaultParagraphFont"/>
    <w:link w:val="Heading2"/>
    <w:uiPriority w:val="1"/>
    <w:rsid w:val="003D0359"/>
    <w:rPr>
      <w:rFonts w:asciiTheme="majorHAnsi" w:eastAsiaTheme="majorEastAsia" w:hAnsiTheme="majorHAnsi" w:cstheme="majorBidi"/>
      <w:b/>
      <w:bCs/>
      <w:caps/>
      <w:color w:val="FF6C00" w:themeColor="accent2"/>
      <w:spacing w:val="20"/>
      <w:kern w:val="22"/>
      <w:sz w:val="36"/>
      <w:szCs w:val="36"/>
      <w14:ligatures w14:val="standard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3E2FF" w:themeColor="accent1" w:themeTint="66"/>
        <w:left w:val="single" w:sz="4" w:space="0" w:color="93E2FF" w:themeColor="accent1" w:themeTint="66"/>
        <w:bottom w:val="single" w:sz="4" w:space="0" w:color="93E2FF" w:themeColor="accent1" w:themeTint="66"/>
        <w:right w:val="single" w:sz="4" w:space="0" w:color="93E2FF" w:themeColor="accent1" w:themeTint="66"/>
        <w:insideH w:val="single" w:sz="4" w:space="0" w:color="93E2FF" w:themeColor="accent1" w:themeTint="66"/>
        <w:insideV w:val="single" w:sz="4" w:space="0" w:color="93E2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sid w:val="003D0359"/>
    <w:rPr>
      <w:rFonts w:asciiTheme="majorHAnsi" w:eastAsiaTheme="majorEastAsia" w:hAnsiTheme="majorHAnsi" w:cstheme="majorBidi"/>
      <w:b/>
      <w:bCs/>
      <w:caps/>
      <w:color w:val="6DA92D" w:themeColor="accent3" w:themeShade="BF"/>
      <w:kern w:val="22"/>
      <w:sz w:val="28"/>
      <w:szCs w:val="28"/>
      <w14:ligatures w14:val="standard"/>
    </w:rPr>
  </w:style>
  <w:style w:type="paragraph" w:customStyle="1" w:styleId="Logo">
    <w:name w:val="Logo"/>
    <w:basedOn w:val="Normal"/>
    <w:next w:val="Normal"/>
    <w:uiPriority w:val="1"/>
    <w:qFormat/>
    <w:pPr>
      <w:spacing w:after="1440" w:line="240" w:lineRule="auto"/>
      <w:jc w:val="right"/>
    </w:pPr>
    <w:rPr>
      <w:color w:val="59473F" w:themeColor="text2" w:themeShade="BF"/>
      <w:kern w:val="22"/>
      <w:sz w:val="52"/>
      <w:szCs w:val="52"/>
      <w14:ligatures w14:val="standard"/>
    </w:rPr>
  </w:style>
  <w:style w:type="paragraph" w:styleId="Title">
    <w:name w:val="Title"/>
    <w:basedOn w:val="Normal"/>
    <w:next w:val="Normal"/>
    <w:link w:val="TitleChar"/>
    <w:uiPriority w:val="1"/>
    <w:qFormat/>
    <w:rsid w:val="00E455EE"/>
    <w:pPr>
      <w:spacing w:line="240" w:lineRule="auto"/>
      <w:jc w:val="right"/>
    </w:pPr>
    <w:rPr>
      <w:rFonts w:asciiTheme="majorHAnsi" w:eastAsiaTheme="majorEastAsia" w:hAnsiTheme="majorHAnsi" w:cstheme="majorBidi"/>
      <w:caps/>
      <w:color w:val="FF6C00" w:themeColor="accent2"/>
      <w:kern w:val="22"/>
      <w:sz w:val="72"/>
      <w:szCs w:val="52"/>
      <w14:ligatures w14:val="standard"/>
    </w:rPr>
  </w:style>
  <w:style w:type="character" w:customStyle="1" w:styleId="TitleChar">
    <w:name w:val="Title Char"/>
    <w:basedOn w:val="DefaultParagraphFont"/>
    <w:link w:val="Title"/>
    <w:uiPriority w:val="1"/>
    <w:rsid w:val="00E455EE"/>
    <w:rPr>
      <w:rFonts w:asciiTheme="majorHAnsi" w:eastAsiaTheme="majorEastAsia" w:hAnsiTheme="majorHAnsi" w:cstheme="majorBidi"/>
      <w:caps/>
      <w:color w:val="FF6C00" w:themeColor="accent2"/>
      <w:kern w:val="22"/>
      <w:sz w:val="72"/>
      <w:szCs w:val="52"/>
      <w14:ligatures w14:val="standard"/>
    </w:rPr>
  </w:style>
  <w:style w:type="paragraph" w:styleId="Subtitle">
    <w:name w:val="Subtitle"/>
    <w:basedOn w:val="Normal"/>
    <w:next w:val="Normal"/>
    <w:link w:val="SubtitleChar"/>
    <w:uiPriority w:val="1"/>
    <w:qFormat/>
    <w:pPr>
      <w:spacing w:line="240" w:lineRule="auto"/>
      <w:jc w:val="right"/>
    </w:pPr>
    <w:rPr>
      <w:rFonts w:asciiTheme="majorHAnsi" w:eastAsiaTheme="majorEastAsia" w:hAnsiTheme="majorHAnsi" w:cstheme="majorBidi"/>
      <w:caps/>
      <w:kern w:val="22"/>
      <w:sz w:val="28"/>
      <w:szCs w:val="28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kern w:val="22"/>
      <w:sz w:val="28"/>
      <w:szCs w:val="28"/>
      <w14:ligatures w14:val="standard"/>
    </w:r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FC499" w:themeColor="accent2" w:themeTint="66"/>
        <w:left w:val="single" w:sz="4" w:space="0" w:color="FFC499" w:themeColor="accent2" w:themeTint="66"/>
        <w:bottom w:val="single" w:sz="4" w:space="0" w:color="FFC499" w:themeColor="accent2" w:themeTint="66"/>
        <w:right w:val="single" w:sz="4" w:space="0" w:color="FFC499" w:themeColor="accent2" w:themeTint="66"/>
        <w:insideH w:val="single" w:sz="4" w:space="0" w:color="FFC499" w:themeColor="accent2" w:themeTint="66"/>
        <w:insideV w:val="single" w:sz="4" w:space="0" w:color="FFC4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A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2"/>
    <w:pPr>
      <w:spacing w:before="0" w:line="240" w:lineRule="auto"/>
    </w:pPr>
    <w:rPr>
      <w:kern w:val="22"/>
      <w14:ligatures w14:val="standard"/>
    </w:rPr>
  </w:style>
  <w:style w:type="character" w:customStyle="1" w:styleId="FooterChar">
    <w:name w:val="Footer Char"/>
    <w:basedOn w:val="DefaultParagraphFont"/>
    <w:link w:val="Footer"/>
    <w:uiPriority w:val="2"/>
    <w:rPr>
      <w:kern w:val="22"/>
      <w14:ligatures w14:val="standard"/>
    </w:rPr>
  </w:style>
  <w:style w:type="paragraph" w:customStyle="1" w:styleId="Contactinfo">
    <w:name w:val="Contact info"/>
    <w:basedOn w:val="Normal"/>
    <w:uiPriority w:val="1"/>
    <w:qFormat/>
    <w:pPr>
      <w:spacing w:line="240" w:lineRule="auto"/>
      <w:jc w:val="right"/>
    </w:pPr>
    <w:rPr>
      <w:caps/>
      <w:kern w:val="22"/>
      <w14:ligatures w14:val="standard"/>
    </w:rPr>
  </w:style>
  <w:style w:type="paragraph" w:customStyle="1" w:styleId="Rightalign">
    <w:name w:val="Right align"/>
    <w:basedOn w:val="Normal"/>
    <w:uiPriority w:val="1"/>
    <w:qFormat/>
    <w:pPr>
      <w:spacing w:line="240" w:lineRule="auto"/>
      <w:jc w:val="right"/>
    </w:pPr>
    <w:rPr>
      <w:kern w:val="22"/>
      <w14:ligatures w14:val="standard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kern w:val="22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kern w:val="22"/>
      <w14:ligatures w14:val="standard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11"/>
      </w:numPr>
      <w:ind w:left="432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ews%20Wuttipat\AppData\Roaming\Microsoft\Templates\Marketing%20campaign%20evaluatio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Marketing campaign evaluation">
  <a:themeElements>
    <a:clrScheme name="UTHAI-Report Template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00B0F0"/>
      </a:accent1>
      <a:accent2>
        <a:srgbClr val="FF6C00"/>
      </a:accent2>
      <a:accent3>
        <a:srgbClr val="92D050"/>
      </a:accent3>
      <a:accent4>
        <a:srgbClr val="D8B25C"/>
      </a:accent4>
      <a:accent5>
        <a:srgbClr val="7BA79D"/>
      </a:accent5>
      <a:accent6>
        <a:srgbClr val="7F7F7F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0E1C99-F429-473D-8B4E-AAFCBF2084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302661-3305-4587-837E-4AC4B5B85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Marketing campaign evaluation.dotx</Template>
  <TotalTime>634</TotalTime>
  <Pages>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Liews Wuttipat</dc:creator>
  <cp:keywords/>
  <cp:lastModifiedBy>Liews Wuttipat</cp:lastModifiedBy>
  <cp:revision>5</cp:revision>
  <dcterms:created xsi:type="dcterms:W3CDTF">2018-02-25T07:18:00Z</dcterms:created>
  <dcterms:modified xsi:type="dcterms:W3CDTF">2018-03-06T16:08:00Z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TC039919539991</vt:lpwstr>
  </property>
</Properties>
</file>